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90F4" w14:textId="7457E390" w:rsidR="00C6554A" w:rsidRPr="008B5277" w:rsidRDefault="00FC7393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 w:rsidRPr="00FC7393">
        <w:drawing>
          <wp:inline distT="0" distB="0" distL="0" distR="0" wp14:anchorId="636BD965" wp14:editId="26849791">
            <wp:extent cx="4148561" cy="5150498"/>
            <wp:effectExtent l="0" t="0" r="4445" b="0"/>
            <wp:docPr id="50819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95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4361" cy="515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5930A14D" w14:textId="447E28CF" w:rsidR="00C6554A" w:rsidRDefault="00FC7393" w:rsidP="00C6554A">
      <w:pPr>
        <w:pStyle w:val="Title"/>
      </w:pPr>
      <w:r>
        <w:t>MIND FLIX</w:t>
      </w:r>
    </w:p>
    <w:p w14:paraId="4E69F434" w14:textId="77777777" w:rsidR="00FC7393" w:rsidRPr="00FC7393" w:rsidRDefault="00FC7393" w:rsidP="00FC7393">
      <w:pPr>
        <w:pStyle w:val="Subtitle"/>
        <w:rPr>
          <w:lang w:val="en-PK"/>
        </w:rPr>
      </w:pPr>
      <w:r w:rsidRPr="00FC7393">
        <w:rPr>
          <w:lang w:val="en-PK"/>
        </w:rPr>
        <w:t>Intelligent Mood-Based Movie Recommendation System</w:t>
      </w:r>
    </w:p>
    <w:p w14:paraId="39A8FDCF" w14:textId="10CD03D5" w:rsidR="00C6554A" w:rsidRDefault="00C6554A" w:rsidP="00C6554A">
      <w:pPr>
        <w:pStyle w:val="Subtitle"/>
      </w:pPr>
    </w:p>
    <w:p w14:paraId="4E8D42D5" w14:textId="77777777" w:rsidR="00FC7393" w:rsidRPr="00D5413C" w:rsidRDefault="00FC7393" w:rsidP="00C6554A">
      <w:pPr>
        <w:pStyle w:val="Subtitle"/>
      </w:pPr>
    </w:p>
    <w:p w14:paraId="577E1361" w14:textId="5D7B331B" w:rsidR="00FC7393" w:rsidRDefault="00FC7393" w:rsidP="00C6554A">
      <w:pPr>
        <w:pStyle w:val="ContactInfo"/>
      </w:pPr>
      <w:r>
        <w:t xml:space="preserve"> ROMAN AHMAD - ABDUL MOUEED</w:t>
      </w:r>
    </w:p>
    <w:p w14:paraId="231DCB30" w14:textId="011C4918" w:rsidR="00C6554A" w:rsidRDefault="00FC7393" w:rsidP="00C6554A">
      <w:pPr>
        <w:pStyle w:val="ContactInfo"/>
      </w:pPr>
      <w:r>
        <w:t>AICT PROJECT</w:t>
      </w:r>
      <w:r w:rsidR="00C6554A">
        <w:br w:type="page"/>
      </w:r>
    </w:p>
    <w:p w14:paraId="4908B3DF" w14:textId="06A0C6EF" w:rsidR="00C6554A" w:rsidRDefault="00FC7393" w:rsidP="00C6554A">
      <w:pPr>
        <w:pStyle w:val="Heading1"/>
      </w:pPr>
      <w:r>
        <w:lastRenderedPageBreak/>
        <w:t>Description</w:t>
      </w:r>
    </w:p>
    <w:p w14:paraId="0CA58757" w14:textId="7E9E5D70" w:rsidR="00FC7393" w:rsidRPr="00FC7393" w:rsidRDefault="00FC7393" w:rsidP="00FC7393">
      <w:pPr>
        <w:rPr>
          <w:lang w:val="en-PK"/>
        </w:rPr>
      </w:pPr>
      <w:r w:rsidRPr="00FC7393">
        <w:rPr>
          <w:b/>
          <w:bCs/>
          <w:lang w:val="en-PK"/>
        </w:rPr>
        <w:t>MINDFLIX AI</w:t>
      </w:r>
      <w:r w:rsidRPr="00FC7393">
        <w:rPr>
          <w:lang w:val="en-PK"/>
        </w:rPr>
        <w:t xml:space="preserve"> is a Python-based movie recommendation system that provides personalized movie suggestions based on a user’s emotional state, genre preferences, narrative expectations, and preferred emotional intensity. The system uses a lightweight rule-based recommendation engine where user responses are processed through a weighted scoring algorithm to evaluate multiple genres and identify the most suitable recommendation category. Built as a bachelor-level project, MINDFLIX AI demonstrates the practical application of recommendation system concepts, user preference </w:t>
      </w:r>
      <w:proofErr w:type="spellStart"/>
      <w:r w:rsidRPr="00FC7393">
        <w:rPr>
          <w:lang w:val="en-PK"/>
        </w:rPr>
        <w:t>modeling</w:t>
      </w:r>
      <w:proofErr w:type="spellEnd"/>
      <w:r w:rsidRPr="00FC7393">
        <w:rPr>
          <w:lang w:val="en-PK"/>
        </w:rPr>
        <w:t>, decision-based scoring techniques, interactive command-line development, and modular Python programming for maintainable and scalable software design.</w:t>
      </w:r>
    </w:p>
    <w:p w14:paraId="6247AB66" w14:textId="54C6F26A" w:rsidR="00C6554A" w:rsidRPr="00D5413C" w:rsidRDefault="00FC7393" w:rsidP="00C6554A">
      <w:pPr>
        <w:pStyle w:val="Heading2"/>
      </w:pPr>
      <w:r>
        <w:t>FEATURES</w:t>
      </w:r>
    </w:p>
    <w:p w14:paraId="71C70D6E" w14:textId="77777777" w:rsidR="00FC7393" w:rsidRPr="00FC7393" w:rsidRDefault="00FC7393" w:rsidP="00FC7393">
      <w:pPr>
        <w:rPr>
          <w:lang w:val="en-PK"/>
        </w:rPr>
      </w:pPr>
      <w:r w:rsidRPr="00FC7393">
        <w:rPr>
          <w:lang w:val="en-PK"/>
        </w:rPr>
        <w:t xml:space="preserve">- </w:t>
      </w:r>
      <w:r w:rsidRPr="00FC7393">
        <w:rPr>
          <w:rFonts w:ascii="Segoe UI Emoji" w:hAnsi="Segoe UI Emoji" w:cs="Segoe UI Emoji"/>
          <w:lang w:val="en-PK"/>
        </w:rPr>
        <w:t>🎭</w:t>
      </w:r>
      <w:r w:rsidRPr="00FC7393">
        <w:rPr>
          <w:lang w:val="en-PK"/>
        </w:rPr>
        <w:t xml:space="preserve"> Mood-driven movie recommendations</w:t>
      </w:r>
    </w:p>
    <w:p w14:paraId="7C5B34A3" w14:textId="77777777" w:rsidR="00FC7393" w:rsidRPr="00FC7393" w:rsidRDefault="00FC7393" w:rsidP="00FC7393">
      <w:pPr>
        <w:rPr>
          <w:lang w:val="en-PK"/>
        </w:rPr>
      </w:pPr>
      <w:r w:rsidRPr="00FC7393">
        <w:rPr>
          <w:lang w:val="en-PK"/>
        </w:rPr>
        <w:t xml:space="preserve">- </w:t>
      </w:r>
      <w:r w:rsidRPr="00FC7393">
        <w:rPr>
          <w:rFonts w:ascii="Segoe UI Emoji" w:hAnsi="Segoe UI Emoji" w:cs="Segoe UI Emoji"/>
          <w:lang w:val="en-PK"/>
        </w:rPr>
        <w:t>🎬</w:t>
      </w:r>
      <w:r w:rsidRPr="00FC7393">
        <w:rPr>
          <w:lang w:val="en-PK"/>
        </w:rPr>
        <w:t xml:space="preserve"> Multi-genre recommendation support</w:t>
      </w:r>
    </w:p>
    <w:p w14:paraId="51FF3ED6" w14:textId="77777777" w:rsidR="00FC7393" w:rsidRPr="00FC7393" w:rsidRDefault="00FC7393" w:rsidP="00FC7393">
      <w:pPr>
        <w:rPr>
          <w:lang w:val="en-PK"/>
        </w:rPr>
      </w:pPr>
      <w:r w:rsidRPr="00FC7393">
        <w:rPr>
          <w:lang w:val="en-PK"/>
        </w:rPr>
        <w:t xml:space="preserve">- </w:t>
      </w:r>
      <w:r w:rsidRPr="00FC7393">
        <w:rPr>
          <w:rFonts w:ascii="Segoe UI Emoji" w:hAnsi="Segoe UI Emoji" w:cs="Segoe UI Emoji"/>
          <w:lang w:val="en-PK"/>
        </w:rPr>
        <w:t>🧠</w:t>
      </w:r>
      <w:r w:rsidRPr="00FC7393">
        <w:rPr>
          <w:lang w:val="en-PK"/>
        </w:rPr>
        <w:t xml:space="preserve"> Dynamic scoring-based recommendation logic</w:t>
      </w:r>
    </w:p>
    <w:p w14:paraId="481A67B1" w14:textId="77777777" w:rsidR="00FC7393" w:rsidRPr="00FC7393" w:rsidRDefault="00FC7393" w:rsidP="00FC7393">
      <w:pPr>
        <w:rPr>
          <w:lang w:val="en-PK"/>
        </w:rPr>
      </w:pPr>
      <w:r w:rsidRPr="00FC7393">
        <w:rPr>
          <w:lang w:val="en-PK"/>
        </w:rPr>
        <w:t xml:space="preserve">- </w:t>
      </w:r>
      <w:r w:rsidRPr="00FC7393">
        <w:rPr>
          <w:rFonts w:ascii="Segoe UI Emoji" w:hAnsi="Segoe UI Emoji" w:cs="Segoe UI Emoji"/>
          <w:lang w:val="en-PK"/>
        </w:rPr>
        <w:t>🔀</w:t>
      </w:r>
      <w:r w:rsidRPr="00FC7393">
        <w:rPr>
          <w:lang w:val="en-PK"/>
        </w:rPr>
        <w:t xml:space="preserve"> Randomized movie suggestions for varied results</w:t>
      </w:r>
    </w:p>
    <w:p w14:paraId="3808C3DF" w14:textId="77777777" w:rsidR="00FC7393" w:rsidRPr="00FC7393" w:rsidRDefault="00FC7393" w:rsidP="00FC7393">
      <w:pPr>
        <w:rPr>
          <w:lang w:val="en-PK"/>
        </w:rPr>
      </w:pPr>
      <w:r w:rsidRPr="00FC7393">
        <w:rPr>
          <w:lang w:val="en-PK"/>
        </w:rPr>
        <w:t xml:space="preserve">- </w:t>
      </w:r>
      <w:r w:rsidRPr="00FC7393">
        <w:rPr>
          <w:rFonts w:ascii="Segoe UI Emoji" w:hAnsi="Segoe UI Emoji" w:cs="Segoe UI Emoji"/>
          <w:lang w:val="en-PK"/>
        </w:rPr>
        <w:t>✅</w:t>
      </w:r>
      <w:r w:rsidRPr="00FC7393">
        <w:rPr>
          <w:lang w:val="en-PK"/>
        </w:rPr>
        <w:t xml:space="preserve"> Input validation and controlled user interaction</w:t>
      </w:r>
    </w:p>
    <w:p w14:paraId="434F224B" w14:textId="77777777" w:rsidR="00FC7393" w:rsidRPr="00FC7393" w:rsidRDefault="00FC7393" w:rsidP="00FC7393">
      <w:pPr>
        <w:rPr>
          <w:lang w:val="en-PK"/>
        </w:rPr>
      </w:pPr>
      <w:r w:rsidRPr="00FC7393">
        <w:rPr>
          <w:lang w:val="en-PK"/>
        </w:rPr>
        <w:t xml:space="preserve">- </w:t>
      </w:r>
      <w:r w:rsidRPr="00FC7393">
        <w:rPr>
          <w:rFonts w:ascii="Segoe UI Emoji" w:hAnsi="Segoe UI Emoji" w:cs="Segoe UI Emoji"/>
          <w:lang w:val="en-PK"/>
        </w:rPr>
        <w:t>💻</w:t>
      </w:r>
      <w:r w:rsidRPr="00FC7393">
        <w:rPr>
          <w:lang w:val="en-PK"/>
        </w:rPr>
        <w:t xml:space="preserve"> Interactive terminal-based experience</w:t>
      </w:r>
    </w:p>
    <w:p w14:paraId="4DE380BF" w14:textId="77777777" w:rsidR="00FC7393" w:rsidRDefault="00FC7393" w:rsidP="00FC7393">
      <w:pPr>
        <w:rPr>
          <w:lang w:val="en-PK"/>
        </w:rPr>
      </w:pPr>
      <w:r w:rsidRPr="00FC7393">
        <w:rPr>
          <w:lang w:val="en-PK"/>
        </w:rPr>
        <w:t xml:space="preserve">- </w:t>
      </w:r>
      <w:r w:rsidRPr="00FC7393">
        <w:rPr>
          <w:rFonts w:ascii="Segoe UI Emoji" w:hAnsi="Segoe UI Emoji" w:cs="Segoe UI Emoji"/>
          <w:lang w:val="en-PK"/>
        </w:rPr>
        <w:t>📦</w:t>
      </w:r>
      <w:r w:rsidRPr="00FC7393">
        <w:rPr>
          <w:lang w:val="en-PK"/>
        </w:rPr>
        <w:t xml:space="preserve"> Clean and beginner-friendly modular structure</w:t>
      </w:r>
    </w:p>
    <w:p w14:paraId="0302B8CA" w14:textId="77777777" w:rsidR="00FC7393" w:rsidRDefault="00FC7393" w:rsidP="00FC7393">
      <w:pPr>
        <w:pStyle w:val="Heading2"/>
        <w:rPr>
          <w:b/>
          <w:bCs/>
          <w:lang w:val="en-PK"/>
        </w:rPr>
      </w:pPr>
      <w:r w:rsidRPr="00FC7393">
        <w:rPr>
          <w:b/>
          <w:bCs/>
          <w:lang w:val="en-PK"/>
        </w:rPr>
        <w:t>How Recommendation Engine Works?</w:t>
      </w:r>
    </w:p>
    <w:p w14:paraId="269612B7" w14:textId="048B2FF4" w:rsidR="00FC7393" w:rsidRPr="00FC7393" w:rsidRDefault="00FC7393" w:rsidP="00FC7393">
      <w:pPr>
        <w:pStyle w:val="ListParagraph"/>
        <w:numPr>
          <w:ilvl w:val="0"/>
          <w:numId w:val="18"/>
        </w:numPr>
        <w:rPr>
          <w:lang w:val="en-PK"/>
        </w:rPr>
      </w:pPr>
      <w:r w:rsidRPr="00FC7393">
        <w:rPr>
          <w:lang w:val="en-PK"/>
        </w:rPr>
        <w:t>Users answer a series of preference-based questions</w:t>
      </w:r>
    </w:p>
    <w:p w14:paraId="6658C8F9" w14:textId="684422F5" w:rsidR="00FC7393" w:rsidRPr="00FC7393" w:rsidRDefault="00FC7393" w:rsidP="00FC7393">
      <w:pPr>
        <w:pStyle w:val="ListParagraph"/>
        <w:numPr>
          <w:ilvl w:val="0"/>
          <w:numId w:val="18"/>
        </w:numPr>
        <w:rPr>
          <w:lang w:val="en-PK"/>
        </w:rPr>
      </w:pPr>
      <w:r w:rsidRPr="00FC7393">
        <w:rPr>
          <w:lang w:val="en-PK"/>
        </w:rPr>
        <w:t>Each response contributes points to related movie genres</w:t>
      </w:r>
    </w:p>
    <w:p w14:paraId="7722F822" w14:textId="26D2B7E8" w:rsidR="00FC7393" w:rsidRPr="00FC7393" w:rsidRDefault="00FC7393" w:rsidP="00FC7393">
      <w:pPr>
        <w:pStyle w:val="ListParagraph"/>
        <w:numPr>
          <w:ilvl w:val="0"/>
          <w:numId w:val="18"/>
        </w:numPr>
        <w:rPr>
          <w:lang w:val="en-PK"/>
        </w:rPr>
      </w:pPr>
      <w:r w:rsidRPr="00FC7393">
        <w:rPr>
          <w:lang w:val="en-PK"/>
        </w:rPr>
        <w:t>Genres dynamically accumulate weighted scores</w:t>
      </w:r>
    </w:p>
    <w:p w14:paraId="13961DFA" w14:textId="6A4083B7" w:rsidR="00FC7393" w:rsidRPr="00FC7393" w:rsidRDefault="00FC7393" w:rsidP="00FC7393">
      <w:pPr>
        <w:pStyle w:val="ListParagraph"/>
        <w:numPr>
          <w:ilvl w:val="0"/>
          <w:numId w:val="18"/>
        </w:numPr>
        <w:rPr>
          <w:lang w:val="en-PK"/>
        </w:rPr>
      </w:pPr>
      <w:r w:rsidRPr="00FC7393">
        <w:rPr>
          <w:lang w:val="en-PK"/>
        </w:rPr>
        <w:t>The highest-scoring genre is identified</w:t>
      </w:r>
    </w:p>
    <w:p w14:paraId="4457CD5A" w14:textId="41601972" w:rsidR="00FC7393" w:rsidRPr="00FC7393" w:rsidRDefault="00FC7393" w:rsidP="00FC7393">
      <w:pPr>
        <w:pStyle w:val="ListParagraph"/>
        <w:numPr>
          <w:ilvl w:val="0"/>
          <w:numId w:val="18"/>
        </w:numPr>
        <w:rPr>
          <w:lang w:val="en-PK"/>
        </w:rPr>
      </w:pPr>
      <w:r w:rsidRPr="00FC7393">
        <w:rPr>
          <w:lang w:val="en-PK"/>
        </w:rPr>
        <w:t>A movie recommendation is generated from the corresponding dataset</w:t>
      </w:r>
    </w:p>
    <w:p w14:paraId="776DD5FA" w14:textId="77777777" w:rsidR="00FC7393" w:rsidRPr="00FC7393" w:rsidRDefault="00FC7393" w:rsidP="00FC7393">
      <w:pPr>
        <w:rPr>
          <w:lang w:val="en-PK"/>
        </w:rPr>
      </w:pPr>
      <w:r w:rsidRPr="00FC7393">
        <w:rPr>
          <w:lang w:val="en-PK"/>
        </w:rPr>
        <w:t>This approach simulates the foundational logic behind modern recommendation systems while maintaining simplicity, readability, and extensibility.</w:t>
      </w:r>
    </w:p>
    <w:p w14:paraId="1B8CEAA7" w14:textId="77777777" w:rsidR="00FC7393" w:rsidRDefault="00FC7393" w:rsidP="00FC7393">
      <w:pPr>
        <w:rPr>
          <w:lang w:val="en-PK"/>
        </w:rPr>
      </w:pPr>
    </w:p>
    <w:p w14:paraId="41D91680" w14:textId="77777777" w:rsidR="00FC7393" w:rsidRDefault="00FC7393" w:rsidP="00FC7393">
      <w:pPr>
        <w:rPr>
          <w:lang w:val="en-PK"/>
        </w:rPr>
      </w:pPr>
    </w:p>
    <w:p w14:paraId="169AABF1" w14:textId="77777777" w:rsidR="00FC7393" w:rsidRPr="00FC7393" w:rsidRDefault="00FC7393" w:rsidP="00FC7393">
      <w:pPr>
        <w:rPr>
          <w:lang w:val="en-PK"/>
        </w:rPr>
      </w:pPr>
    </w:p>
    <w:p w14:paraId="5A0DC706" w14:textId="77777777" w:rsidR="00FC7393" w:rsidRPr="00FC7393" w:rsidRDefault="00FC7393" w:rsidP="00FC7393">
      <w:pPr>
        <w:pStyle w:val="Heading2"/>
        <w:rPr>
          <w:lang w:val="en-PK"/>
        </w:rPr>
      </w:pPr>
      <w:r w:rsidRPr="00FC7393">
        <w:rPr>
          <w:b/>
          <w:bCs/>
          <w:lang w:val="en-PK"/>
        </w:rPr>
        <w:lastRenderedPageBreak/>
        <w:t>Future Enhancements - Why we named it AI?</w:t>
      </w:r>
    </w:p>
    <w:p w14:paraId="351C2ACA" w14:textId="14C192B7" w:rsidR="00FC7393" w:rsidRDefault="00FC7393" w:rsidP="00FC7393">
      <w:pPr>
        <w:pStyle w:val="Heading2"/>
      </w:pPr>
    </w:p>
    <w:p w14:paraId="7BB2D7DB" w14:textId="5420183F" w:rsidR="00FC7393" w:rsidRPr="00FC7393" w:rsidRDefault="00FC7393" w:rsidP="00FC7393">
      <w:pPr>
        <w:rPr>
          <w:lang w:val="en-PK"/>
        </w:rPr>
      </w:pPr>
      <w:r w:rsidRPr="00FC7393">
        <w:rPr>
          <w:lang w:val="en-PK"/>
        </w:rPr>
        <w:t>Planned future improvements include:</w:t>
      </w:r>
    </w:p>
    <w:p w14:paraId="170FF95A" w14:textId="71DAD7FB" w:rsidR="00FC7393" w:rsidRPr="00FC7393" w:rsidRDefault="00FC7393" w:rsidP="00FC7393">
      <w:pPr>
        <w:pStyle w:val="ListParagraph"/>
        <w:numPr>
          <w:ilvl w:val="0"/>
          <w:numId w:val="16"/>
        </w:numPr>
        <w:rPr>
          <w:lang w:val="en-PK"/>
        </w:rPr>
      </w:pPr>
      <w:r w:rsidRPr="00FC7393">
        <w:rPr>
          <w:lang w:val="en-PK"/>
        </w:rPr>
        <w:t>Web-based graphical interface</w:t>
      </w:r>
    </w:p>
    <w:p w14:paraId="5ADDB0DC" w14:textId="0854F5BA" w:rsidR="00FC7393" w:rsidRPr="00FC7393" w:rsidRDefault="00FC7393" w:rsidP="00FC7393">
      <w:pPr>
        <w:pStyle w:val="ListParagraph"/>
        <w:numPr>
          <w:ilvl w:val="0"/>
          <w:numId w:val="16"/>
        </w:numPr>
        <w:rPr>
          <w:lang w:val="en-PK"/>
        </w:rPr>
      </w:pPr>
      <w:r w:rsidRPr="00FC7393">
        <w:rPr>
          <w:lang w:val="en-PK"/>
        </w:rPr>
        <w:t>AI/ML-powered recommendation model (That's why the word AI)</w:t>
      </w:r>
    </w:p>
    <w:p w14:paraId="05D6C67C" w14:textId="7F78EB90" w:rsidR="00FC7393" w:rsidRPr="00FC7393" w:rsidRDefault="00FC7393" w:rsidP="00FC7393">
      <w:pPr>
        <w:pStyle w:val="ListParagraph"/>
        <w:numPr>
          <w:ilvl w:val="0"/>
          <w:numId w:val="16"/>
        </w:numPr>
        <w:rPr>
          <w:lang w:val="en-PK"/>
        </w:rPr>
      </w:pPr>
      <w:r w:rsidRPr="00FC7393">
        <w:rPr>
          <w:lang w:val="en-PK"/>
        </w:rPr>
        <w:t>Expanded and dynamically updated movie database</w:t>
      </w:r>
    </w:p>
    <w:p w14:paraId="1B893F5E" w14:textId="60699FDE" w:rsidR="00FC7393" w:rsidRPr="00FC7393" w:rsidRDefault="00FC7393" w:rsidP="00FC7393">
      <w:pPr>
        <w:pStyle w:val="ListParagraph"/>
        <w:numPr>
          <w:ilvl w:val="0"/>
          <w:numId w:val="16"/>
        </w:numPr>
        <w:rPr>
          <w:lang w:val="en-PK"/>
        </w:rPr>
      </w:pPr>
      <w:r w:rsidRPr="00FC7393">
        <w:rPr>
          <w:lang w:val="en-PK"/>
        </w:rPr>
        <w:t>Personalized user profiles</w:t>
      </w:r>
    </w:p>
    <w:p w14:paraId="7B50B516" w14:textId="55E06D7F" w:rsidR="00FC7393" w:rsidRPr="00FC7393" w:rsidRDefault="00FC7393" w:rsidP="00FC7393">
      <w:pPr>
        <w:pStyle w:val="ListParagraph"/>
        <w:numPr>
          <w:ilvl w:val="0"/>
          <w:numId w:val="16"/>
        </w:numPr>
        <w:rPr>
          <w:lang w:val="en-PK"/>
        </w:rPr>
      </w:pPr>
      <w:r w:rsidRPr="00FC7393">
        <w:rPr>
          <w:lang w:val="en-PK"/>
        </w:rPr>
        <w:t>Watch history and recommendation tracking</w:t>
      </w:r>
    </w:p>
    <w:p w14:paraId="6240192E" w14:textId="0A6A4A74" w:rsidR="00FC7393" w:rsidRPr="00FC7393" w:rsidRDefault="00FC7393" w:rsidP="00FC7393">
      <w:pPr>
        <w:pStyle w:val="ListParagraph"/>
        <w:numPr>
          <w:ilvl w:val="0"/>
          <w:numId w:val="16"/>
        </w:numPr>
        <w:rPr>
          <w:lang w:val="en-PK"/>
        </w:rPr>
      </w:pPr>
      <w:r w:rsidRPr="00FC7393">
        <w:rPr>
          <w:lang w:val="en-PK"/>
        </w:rPr>
        <w:t>API-based movie information retrieval from psychology tests</w:t>
      </w:r>
    </w:p>
    <w:p w14:paraId="5012F438" w14:textId="6FB95C88" w:rsidR="00FC7393" w:rsidRPr="00FC7393" w:rsidRDefault="00FC7393" w:rsidP="00FC7393">
      <w:pPr>
        <w:pStyle w:val="ListParagraph"/>
        <w:numPr>
          <w:ilvl w:val="0"/>
          <w:numId w:val="16"/>
        </w:numPr>
        <w:rPr>
          <w:lang w:val="en-PK"/>
        </w:rPr>
      </w:pPr>
      <w:r w:rsidRPr="00FC7393">
        <w:rPr>
          <w:lang w:val="en-PK"/>
        </w:rPr>
        <w:t>Sentiment analysis integration</w:t>
      </w:r>
    </w:p>
    <w:p w14:paraId="1B9117A8" w14:textId="29C37131" w:rsidR="00FC7393" w:rsidRPr="00A5115F" w:rsidRDefault="00FC7393" w:rsidP="00FC7393">
      <w:pPr>
        <w:pStyle w:val="ListParagraph"/>
        <w:numPr>
          <w:ilvl w:val="0"/>
          <w:numId w:val="16"/>
        </w:numPr>
        <w:rPr>
          <w:lang w:val="en-PK"/>
        </w:rPr>
      </w:pPr>
      <w:r w:rsidRPr="00FC7393">
        <w:rPr>
          <w:lang w:val="en-PK"/>
        </w:rPr>
        <w:t>Advanced recommendation personalization</w:t>
      </w:r>
    </w:p>
    <w:p w14:paraId="4C717945" w14:textId="77777777" w:rsidR="00FC7393" w:rsidRPr="00FC7393" w:rsidRDefault="00FC7393" w:rsidP="00FC7393">
      <w:pPr>
        <w:rPr>
          <w:rFonts w:asciiTheme="majorHAnsi" w:eastAsiaTheme="majorEastAsia" w:hAnsiTheme="majorHAnsi" w:cstheme="majorBidi"/>
          <w:caps/>
          <w:color w:val="007789" w:themeColor="accent1" w:themeShade="BF"/>
          <w:sz w:val="24"/>
          <w:lang w:val="en-PK"/>
        </w:rPr>
      </w:pPr>
      <w:r w:rsidRPr="00FC7393">
        <w:rPr>
          <w:rFonts w:asciiTheme="majorHAnsi" w:eastAsiaTheme="majorEastAsia" w:hAnsiTheme="majorHAnsi" w:cstheme="majorBidi"/>
          <w:b/>
          <w:bCs/>
          <w:caps/>
          <w:color w:val="007789" w:themeColor="accent1" w:themeShade="BF"/>
          <w:sz w:val="24"/>
          <w:lang w:val="en-PK"/>
        </w:rPr>
        <w:t>Prototype Web Version:</w:t>
      </w:r>
    </w:p>
    <w:p w14:paraId="2B72B645" w14:textId="78A14790" w:rsidR="00FC7393" w:rsidRDefault="00A5115F" w:rsidP="00FC7393">
      <w:pPr>
        <w:rPr>
          <w:lang w:val="en-PK"/>
        </w:rPr>
      </w:pPr>
      <w:r w:rsidRPr="00A5115F">
        <w:rPr>
          <w:lang w:val="en-PK"/>
        </w:rPr>
        <w:t>"MINDFLIX AI Web Prototype" (https://movie-mood-match--gamerxstorm88.replit.app?utm_source=chatgpt.com)</w:t>
      </w:r>
    </w:p>
    <w:p w14:paraId="4C5F601A" w14:textId="77777777" w:rsidR="00A5115F" w:rsidRPr="00A5115F" w:rsidRDefault="00A5115F" w:rsidP="00A5115F">
      <w:pPr>
        <w:rPr>
          <w:rFonts w:asciiTheme="majorHAnsi" w:eastAsiaTheme="majorEastAsia" w:hAnsiTheme="majorHAnsi" w:cstheme="majorBidi"/>
          <w:b/>
          <w:bCs/>
          <w:caps/>
          <w:color w:val="007789" w:themeColor="accent1" w:themeShade="BF"/>
          <w:sz w:val="24"/>
          <w:lang w:val="en-PK"/>
        </w:rPr>
      </w:pPr>
      <w:r w:rsidRPr="00A5115F">
        <w:rPr>
          <w:rFonts w:asciiTheme="majorHAnsi" w:eastAsiaTheme="majorEastAsia" w:hAnsiTheme="majorHAnsi" w:cstheme="majorBidi"/>
          <w:b/>
          <w:bCs/>
          <w:caps/>
          <w:color w:val="007789" w:themeColor="accent1" w:themeShade="BF"/>
          <w:sz w:val="24"/>
          <w:lang w:val="en-PK"/>
        </w:rPr>
        <w:t>Current Limitations</w:t>
      </w:r>
    </w:p>
    <w:p w14:paraId="6306705B" w14:textId="77777777" w:rsidR="00A5115F" w:rsidRPr="00A5115F" w:rsidRDefault="00A5115F" w:rsidP="00A5115F">
      <w:pPr>
        <w:rPr>
          <w:lang w:val="en-PK"/>
        </w:rPr>
      </w:pPr>
      <w:r w:rsidRPr="00A5115F">
        <w:rPr>
          <w:lang w:val="en-PK"/>
        </w:rPr>
        <w:t>Limited curated movie dataset</w:t>
      </w:r>
    </w:p>
    <w:p w14:paraId="09112D5A" w14:textId="2E721F10" w:rsidR="00A5115F" w:rsidRPr="00A5115F" w:rsidRDefault="00A5115F" w:rsidP="00A5115F">
      <w:pPr>
        <w:pStyle w:val="ListParagraph"/>
        <w:numPr>
          <w:ilvl w:val="0"/>
          <w:numId w:val="22"/>
        </w:numPr>
        <w:rPr>
          <w:lang w:val="en-PK"/>
        </w:rPr>
      </w:pPr>
      <w:r w:rsidRPr="00A5115F">
        <w:rPr>
          <w:lang w:val="en-PK"/>
        </w:rPr>
        <w:t>Command-line interface only</w:t>
      </w:r>
    </w:p>
    <w:p w14:paraId="73058473" w14:textId="393EB234" w:rsidR="00A5115F" w:rsidRPr="00A5115F" w:rsidRDefault="00A5115F" w:rsidP="00A5115F">
      <w:pPr>
        <w:pStyle w:val="ListParagraph"/>
        <w:numPr>
          <w:ilvl w:val="0"/>
          <w:numId w:val="22"/>
        </w:numPr>
        <w:rPr>
          <w:lang w:val="en-PK"/>
        </w:rPr>
      </w:pPr>
      <w:r w:rsidRPr="00A5115F">
        <w:rPr>
          <w:lang w:val="en-PK"/>
        </w:rPr>
        <w:t>Fixed questionnaire structure</w:t>
      </w:r>
    </w:p>
    <w:p w14:paraId="35B716CE" w14:textId="7F23BF69" w:rsidR="00A5115F" w:rsidRPr="00A5115F" w:rsidRDefault="00A5115F" w:rsidP="00A5115F">
      <w:pPr>
        <w:pStyle w:val="ListParagraph"/>
        <w:numPr>
          <w:ilvl w:val="0"/>
          <w:numId w:val="22"/>
        </w:numPr>
        <w:rPr>
          <w:lang w:val="en-PK"/>
        </w:rPr>
      </w:pPr>
      <w:r w:rsidRPr="00A5115F">
        <w:rPr>
          <w:lang w:val="en-PK"/>
        </w:rPr>
        <w:t>Limited genre diversity</w:t>
      </w:r>
    </w:p>
    <w:p w14:paraId="4BF2AD62" w14:textId="5725E078" w:rsidR="00A5115F" w:rsidRPr="00A5115F" w:rsidRDefault="00A5115F" w:rsidP="00A5115F">
      <w:pPr>
        <w:pStyle w:val="ListParagraph"/>
        <w:numPr>
          <w:ilvl w:val="0"/>
          <w:numId w:val="22"/>
        </w:numPr>
        <w:rPr>
          <w:lang w:val="en-PK"/>
        </w:rPr>
      </w:pPr>
      <w:r w:rsidRPr="00A5115F">
        <w:rPr>
          <w:lang w:val="en-PK"/>
        </w:rPr>
        <w:t>Recommendations rely on predefined scoring logic</w:t>
      </w:r>
    </w:p>
    <w:p w14:paraId="37F26C8F" w14:textId="79D3C5F2" w:rsidR="00A5115F" w:rsidRPr="00A5115F" w:rsidRDefault="00A5115F" w:rsidP="00A5115F">
      <w:pPr>
        <w:pStyle w:val="ListParagraph"/>
        <w:numPr>
          <w:ilvl w:val="0"/>
          <w:numId w:val="22"/>
        </w:numPr>
        <w:rPr>
          <w:lang w:val="en-PK"/>
        </w:rPr>
      </w:pPr>
      <w:r w:rsidRPr="00A5115F">
        <w:rPr>
          <w:lang w:val="en-PK"/>
        </w:rPr>
        <w:t>No adaptive machine learning integration</w:t>
      </w:r>
    </w:p>
    <w:p w14:paraId="23BD6B9D" w14:textId="22C848E5" w:rsidR="00A5115F" w:rsidRPr="00A5115F" w:rsidRDefault="00A5115F" w:rsidP="00FC7393">
      <w:pPr>
        <w:pStyle w:val="ListParagraph"/>
        <w:numPr>
          <w:ilvl w:val="0"/>
          <w:numId w:val="22"/>
        </w:numPr>
        <w:rPr>
          <w:lang w:val="en-PK"/>
        </w:rPr>
      </w:pPr>
      <w:r w:rsidRPr="00A5115F">
        <w:rPr>
          <w:lang w:val="en-PK"/>
        </w:rPr>
        <w:t>Emotional preference prediction cannot be fully accurate</w:t>
      </w:r>
    </w:p>
    <w:p w14:paraId="731E8A01" w14:textId="62B25AA3" w:rsidR="00A5115F" w:rsidRDefault="00A5115F" w:rsidP="00A5115F">
      <w:pPr>
        <w:rPr>
          <w:rFonts w:asciiTheme="majorHAnsi" w:eastAsiaTheme="majorEastAsia" w:hAnsiTheme="majorHAnsi" w:cstheme="majorBidi"/>
          <w:b/>
          <w:bCs/>
          <w:caps/>
          <w:color w:val="007789" w:themeColor="accent1" w:themeShade="BF"/>
          <w:sz w:val="24"/>
          <w:lang w:val="en-PK"/>
        </w:rPr>
      </w:pPr>
      <w:r w:rsidRPr="00A5115F">
        <w:rPr>
          <w:rFonts w:asciiTheme="majorHAnsi" w:eastAsiaTheme="majorEastAsia" w:hAnsiTheme="majorHAnsi" w:cstheme="majorBidi"/>
          <w:b/>
          <w:bCs/>
          <w:caps/>
          <w:color w:val="007789" w:themeColor="accent1" w:themeShade="BF"/>
          <w:sz w:val="24"/>
          <w:lang w:val="en-PK"/>
        </w:rPr>
        <w:t>Academic Purpose</w:t>
      </w:r>
    </w:p>
    <w:p w14:paraId="5E5DAEBB" w14:textId="40CC83C8" w:rsidR="00A5115F" w:rsidRPr="00A5115F" w:rsidRDefault="00A5115F" w:rsidP="00A5115F">
      <w:pPr>
        <w:rPr>
          <w:lang w:val="en-PK"/>
        </w:rPr>
      </w:pPr>
      <w:r w:rsidRPr="00A5115F">
        <w:rPr>
          <w:lang w:val="en-PK"/>
        </w:rPr>
        <w:t xml:space="preserve">This project was developed as a bachelor-level project to explore the fundamentals of recommendation systems, scoring algorithms, and interactive software design using </w:t>
      </w:r>
      <w:r w:rsidRPr="00A5115F">
        <w:rPr>
          <w:b/>
          <w:bCs/>
          <w:lang w:val="en-PK"/>
        </w:rPr>
        <w:t>Python</w:t>
      </w:r>
      <w:r w:rsidRPr="00A5115F">
        <w:rPr>
          <w:lang w:val="en-PK"/>
        </w:rPr>
        <w:t>.</w:t>
      </w:r>
    </w:p>
    <w:p w14:paraId="28922F3E" w14:textId="77777777" w:rsidR="00A5115F" w:rsidRPr="00A5115F" w:rsidRDefault="00A5115F" w:rsidP="00A5115F">
      <w:pPr>
        <w:rPr>
          <w:rFonts w:asciiTheme="majorHAnsi" w:eastAsiaTheme="majorEastAsia" w:hAnsiTheme="majorHAnsi" w:cstheme="majorBidi"/>
          <w:b/>
          <w:bCs/>
          <w:caps/>
          <w:color w:val="007789" w:themeColor="accent1" w:themeShade="BF"/>
          <w:sz w:val="24"/>
          <w:lang w:val="en-PK"/>
        </w:rPr>
      </w:pPr>
      <w:r w:rsidRPr="00A5115F">
        <w:rPr>
          <w:rFonts w:asciiTheme="majorHAnsi" w:eastAsiaTheme="majorEastAsia" w:hAnsiTheme="majorHAnsi" w:cstheme="majorBidi"/>
          <w:b/>
          <w:bCs/>
          <w:caps/>
          <w:color w:val="007789" w:themeColor="accent1" w:themeShade="BF"/>
          <w:sz w:val="24"/>
          <w:lang w:val="en-PK"/>
        </w:rPr>
        <w:t>Current Limitations</w:t>
      </w:r>
    </w:p>
    <w:p w14:paraId="1106BF4E" w14:textId="77777777" w:rsidR="00A5115F" w:rsidRPr="00A5115F" w:rsidRDefault="00A5115F" w:rsidP="00A5115F">
      <w:pPr>
        <w:rPr>
          <w:lang w:val="en-PK"/>
        </w:rPr>
      </w:pPr>
      <w:r w:rsidRPr="00A5115F">
        <w:rPr>
          <w:lang w:val="en-PK"/>
        </w:rPr>
        <w:t>MINDFLIX AI is currently under active development and serves as a foundational prototype for future expansion into a fully featured intelligent recommendation platform.</w:t>
      </w:r>
    </w:p>
    <w:p w14:paraId="48D2221C" w14:textId="77777777" w:rsidR="00A5115F" w:rsidRDefault="00A5115F" w:rsidP="00A5115F"/>
    <w:p w14:paraId="4F390357" w14:textId="26B6AB30" w:rsidR="00A5115F" w:rsidRDefault="00A5115F" w:rsidP="00A5115F">
      <w:r>
        <w:t xml:space="preserve"> </w:t>
      </w:r>
    </w:p>
    <w:sectPr w:rsidR="002C74C0" w:rsidSect="00A5115F">
      <w:footerReference w:type="default" r:id="rId10"/>
      <w:pgSz w:w="12240" w:h="15840"/>
      <w:pgMar w:top="1728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1A1D5" w14:textId="77777777" w:rsidR="00FC7393" w:rsidRDefault="00FC7393" w:rsidP="00C6554A">
      <w:pPr>
        <w:spacing w:before="0" w:after="0" w:line="240" w:lineRule="auto"/>
      </w:pPr>
      <w:r>
        <w:separator/>
      </w:r>
    </w:p>
  </w:endnote>
  <w:endnote w:type="continuationSeparator" w:id="0">
    <w:p w14:paraId="3ECC49E2" w14:textId="77777777" w:rsidR="00FC7393" w:rsidRDefault="00FC7393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59E23" w14:textId="77777777" w:rsidR="00A5115F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2B42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912A2" w14:textId="77777777" w:rsidR="00FC7393" w:rsidRDefault="00FC7393" w:rsidP="00C6554A">
      <w:pPr>
        <w:spacing w:before="0" w:after="0" w:line="240" w:lineRule="auto"/>
      </w:pPr>
      <w:r>
        <w:separator/>
      </w:r>
    </w:p>
  </w:footnote>
  <w:footnote w:type="continuationSeparator" w:id="0">
    <w:p w14:paraId="6552E604" w14:textId="77777777" w:rsidR="00FC7393" w:rsidRDefault="00FC7393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E84AC2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6876AC5"/>
    <w:multiLevelType w:val="hybridMultilevel"/>
    <w:tmpl w:val="C5C82E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61241"/>
    <w:multiLevelType w:val="hybridMultilevel"/>
    <w:tmpl w:val="98D6CD7A"/>
    <w:lvl w:ilvl="0" w:tplc="506838CE">
      <w:start w:val="5"/>
      <w:numFmt w:val="bullet"/>
      <w:lvlText w:val="-"/>
      <w:lvlJc w:val="left"/>
      <w:pPr>
        <w:ind w:left="720" w:hanging="360"/>
      </w:pPr>
      <w:rPr>
        <w:rFonts w:ascii="Constantia" w:eastAsiaTheme="minorHAnsi" w:hAnsi="Constant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2A728BE"/>
    <w:multiLevelType w:val="hybridMultilevel"/>
    <w:tmpl w:val="7FA660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C97BA9"/>
    <w:multiLevelType w:val="hybridMultilevel"/>
    <w:tmpl w:val="622807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DB0364"/>
    <w:multiLevelType w:val="hybridMultilevel"/>
    <w:tmpl w:val="7686758A"/>
    <w:lvl w:ilvl="0" w:tplc="ED3CDF0C">
      <w:numFmt w:val="bullet"/>
      <w:lvlText w:val="-"/>
      <w:lvlJc w:val="left"/>
      <w:pPr>
        <w:ind w:left="720" w:hanging="360"/>
      </w:pPr>
      <w:rPr>
        <w:rFonts w:ascii="Constantia" w:eastAsiaTheme="minorHAnsi" w:hAnsi="Constant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DC7A3B"/>
    <w:multiLevelType w:val="hybridMultilevel"/>
    <w:tmpl w:val="0298F2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017399"/>
    <w:multiLevelType w:val="hybridMultilevel"/>
    <w:tmpl w:val="227C69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801188">
    <w:abstractNumId w:val="9"/>
  </w:num>
  <w:num w:numId="2" w16cid:durableId="260577475">
    <w:abstractNumId w:val="8"/>
  </w:num>
  <w:num w:numId="3" w16cid:durableId="81029723">
    <w:abstractNumId w:val="8"/>
  </w:num>
  <w:num w:numId="4" w16cid:durableId="2098227">
    <w:abstractNumId w:val="9"/>
  </w:num>
  <w:num w:numId="5" w16cid:durableId="1252468416">
    <w:abstractNumId w:val="14"/>
  </w:num>
  <w:num w:numId="6" w16cid:durableId="1542786677">
    <w:abstractNumId w:val="10"/>
  </w:num>
  <w:num w:numId="7" w16cid:durableId="1526676188">
    <w:abstractNumId w:val="11"/>
  </w:num>
  <w:num w:numId="8" w16cid:durableId="31998946">
    <w:abstractNumId w:val="7"/>
  </w:num>
  <w:num w:numId="9" w16cid:durableId="265776610">
    <w:abstractNumId w:val="6"/>
  </w:num>
  <w:num w:numId="10" w16cid:durableId="59450416">
    <w:abstractNumId w:val="5"/>
  </w:num>
  <w:num w:numId="11" w16cid:durableId="95682920">
    <w:abstractNumId w:val="4"/>
  </w:num>
  <w:num w:numId="12" w16cid:durableId="1997956954">
    <w:abstractNumId w:val="3"/>
  </w:num>
  <w:num w:numId="13" w16cid:durableId="975985267">
    <w:abstractNumId w:val="2"/>
  </w:num>
  <w:num w:numId="14" w16cid:durableId="1081946048">
    <w:abstractNumId w:val="1"/>
  </w:num>
  <w:num w:numId="15" w16cid:durableId="1796411373">
    <w:abstractNumId w:val="0"/>
  </w:num>
  <w:num w:numId="16" w16cid:durableId="1398748886">
    <w:abstractNumId w:val="19"/>
  </w:num>
  <w:num w:numId="17" w16cid:durableId="1877814337">
    <w:abstractNumId w:val="17"/>
  </w:num>
  <w:num w:numId="18" w16cid:durableId="896360164">
    <w:abstractNumId w:val="12"/>
  </w:num>
  <w:num w:numId="19" w16cid:durableId="698697540">
    <w:abstractNumId w:val="16"/>
  </w:num>
  <w:num w:numId="20" w16cid:durableId="108935997">
    <w:abstractNumId w:val="15"/>
  </w:num>
  <w:num w:numId="21" w16cid:durableId="1086532574">
    <w:abstractNumId w:val="13"/>
  </w:num>
  <w:num w:numId="22" w16cid:durableId="18427708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93"/>
    <w:rsid w:val="0014194A"/>
    <w:rsid w:val="002554CD"/>
    <w:rsid w:val="00293B83"/>
    <w:rsid w:val="002B4294"/>
    <w:rsid w:val="00333D0D"/>
    <w:rsid w:val="004C049F"/>
    <w:rsid w:val="005000E2"/>
    <w:rsid w:val="006A3CE7"/>
    <w:rsid w:val="00A5115F"/>
    <w:rsid w:val="00C6554A"/>
    <w:rsid w:val="00ED7C44"/>
    <w:rsid w:val="00FC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E3545"/>
  <w15:chartTrackingRefBased/>
  <w15:docId w15:val="{78E44DE9-C9B1-4A51-92A6-053CEFA79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15F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ListParagraph">
    <w:name w:val="List Paragraph"/>
    <w:basedOn w:val="Normal"/>
    <w:uiPriority w:val="34"/>
    <w:unhideWhenUsed/>
    <w:qFormat/>
    <w:rsid w:val="00FC7393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A5115F"/>
    <w:pPr>
      <w:spacing w:before="0" w:after="0" w:line="240" w:lineRule="auto"/>
    </w:pPr>
    <w:rPr>
      <w:rFonts w:eastAsiaTheme="minorEastAsia"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rsid w:val="00A5115F"/>
    <w:rPr>
      <w:rFonts w:eastAsiaTheme="minorEastAsia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man\AppData\Local\Microsoft\Office\16.0\DTS\en-PK%7b4DF5CD88-4742-4B06-8742-BB0544DDEB67%7d\%7b4737D6E4-05C6-46FB-9C0C-3E1EE087833A%7dTF1f75cea0-c848-4caf-b47d-6cb36ce18799d83c335b_win32-12e0587c7c54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Sir Atif Raza – Musa -  Urwa Rasheed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065DB8-A02F-44E0-A390-309E64E09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{4737D6E4-05C6-46FB-9C0C-3E1EE087833A}TF1f75cea0-c848-4caf-b47d-6cb36ce18799d83c335b_win32-12e0587c7c54.dotx</Template>
  <TotalTime>18</TotalTime>
  <Pages>3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 FLIX</dc:title>
  <dc:subject>INTELLIGENT MOOD-BASED MOVIE RECOMMENDATION SYSTEM</dc:subject>
  <dc:creator>Roman Ahmad</dc:creator>
  <cp:keywords/>
  <dc:description/>
  <cp:lastModifiedBy>Roman Ahmad</cp:lastModifiedBy>
  <cp:revision>1</cp:revision>
  <dcterms:created xsi:type="dcterms:W3CDTF">2026-05-03T14:09:00Z</dcterms:created>
  <dcterms:modified xsi:type="dcterms:W3CDTF">2026-05-03T14:27:00Z</dcterms:modified>
</cp:coreProperties>
</file>